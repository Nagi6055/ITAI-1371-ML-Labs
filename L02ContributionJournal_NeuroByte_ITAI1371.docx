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12B669" w14:textId="5FE61A32" w:rsidR="00CA74A5" w:rsidRDefault="000F5D7F">
      <w:pPr>
        <w:pStyle w:val="Date"/>
      </w:pPr>
      <w:r>
        <w:t>8/30/2026</w:t>
      </w:r>
    </w:p>
    <w:p w14:paraId="31ECBD5A" w14:textId="01152DE3" w:rsidR="00CA74A5" w:rsidRDefault="000F5D7F">
      <w:pPr>
        <w:pStyle w:val="Title"/>
      </w:pPr>
      <w:r>
        <w:t>Contribution Journal</w:t>
      </w:r>
    </w:p>
    <w:p w14:paraId="6228EC0D" w14:textId="02912A4A" w:rsidR="00CA74A5" w:rsidRPr="00442A17" w:rsidRDefault="000F5D7F">
      <w:pPr>
        <w:pStyle w:val="Heading1"/>
        <w:rPr>
          <w:color w:val="000000" w:themeColor="text1"/>
        </w:rPr>
      </w:pPr>
      <w:r w:rsidRPr="00442A17">
        <w:rPr>
          <w:color w:val="000000" w:themeColor="text1"/>
        </w:rPr>
        <w:t>Jennifer R.</w:t>
      </w:r>
    </w:p>
    <w:p w14:paraId="0160C8DF" w14:textId="1A9D46CD" w:rsidR="00CA74A5" w:rsidRPr="00442A17" w:rsidRDefault="000F5D7F" w:rsidP="000F5D7F">
      <w:pPr>
        <w:rPr>
          <w:color w:val="000000" w:themeColor="text1"/>
        </w:rPr>
      </w:pPr>
      <w:r w:rsidRPr="00442A17">
        <w:rPr>
          <w:color w:val="000000" w:themeColor="text1"/>
        </w:rPr>
        <w:t xml:space="preserve">For contribution in this project, I try to prepare everything in GitHub and have everything prepared and ready for others. Since I have never experience Google Collab, it was a good chance to have myself experiment and get </w:t>
      </w:r>
      <w:r w:rsidR="00161266" w:rsidRPr="00442A17">
        <w:rPr>
          <w:color w:val="000000" w:themeColor="text1"/>
        </w:rPr>
        <w:t>used</w:t>
      </w:r>
      <w:r w:rsidRPr="00442A17">
        <w:rPr>
          <w:color w:val="000000" w:themeColor="text1"/>
        </w:rPr>
        <w:t xml:space="preserve"> to this platform for future works, along with trying to see if I can get it to work on VS Code</w:t>
      </w:r>
      <w:r w:rsidR="00161266" w:rsidRPr="00442A17">
        <w:rPr>
          <w:color w:val="000000" w:themeColor="text1"/>
        </w:rPr>
        <w:t xml:space="preserve"> (as stated in the Lab that it could be an option and can also work with GitHub)</w:t>
      </w:r>
      <w:r w:rsidRPr="00442A17">
        <w:rPr>
          <w:color w:val="000000" w:themeColor="text1"/>
        </w:rPr>
        <w:t>.</w:t>
      </w:r>
      <w:r w:rsidR="00161266" w:rsidRPr="00442A17">
        <w:rPr>
          <w:color w:val="000000" w:themeColor="text1"/>
        </w:rPr>
        <w:t xml:space="preserve"> Only reason for this in case one way does not work we have an alternative way to get the work done. But most importantly I try to keep everything organized and in check in GitHub so that its findable and collaboration between everyone is easier.</w:t>
      </w:r>
    </w:p>
    <w:p w14:paraId="47A9D36F" w14:textId="77777777" w:rsidR="00442A17" w:rsidRPr="00442A17" w:rsidRDefault="00442A17" w:rsidP="00442A17">
      <w:pPr>
        <w:pStyle w:val="Heading1"/>
        <w:rPr>
          <w:color w:val="000000" w:themeColor="text1"/>
        </w:rPr>
      </w:pPr>
      <w:r w:rsidRPr="00442A17">
        <w:rPr>
          <w:color w:val="000000" w:themeColor="text1"/>
        </w:rPr>
        <w:t>Safa Basil</w:t>
      </w:r>
    </w:p>
    <w:p w14:paraId="6BCAA2CF" w14:textId="6BB52103" w:rsidR="000F5D7F" w:rsidRPr="00442A17" w:rsidRDefault="00442A17" w:rsidP="00442A17">
      <w:pPr>
        <w:rPr>
          <w:color w:val="000000" w:themeColor="text1"/>
        </w:rPr>
      </w:pPr>
      <w:r w:rsidRPr="00442A17">
        <w:rPr>
          <w:color w:val="000000" w:themeColor="text1"/>
        </w:rPr>
        <w:t>My contribution to this project was reviewing the lab notebook and going through the exercises to better understand how the code and outputs worked. I checked the completed work and reviewed the use of pandas, NumPy, and matplotlib in the lab. I also worked on the reflection portion by identifying what I learned and the challenges I experienced. I helped make sure the final work met the assignment requirements before submission.</w:t>
      </w:r>
    </w:p>
    <w:p w14:paraId="2DDAE44D" w14:textId="3BCADC2A" w:rsidR="000F5D7F" w:rsidRPr="00442A17" w:rsidRDefault="00442A17" w:rsidP="000F5D7F">
      <w:pPr>
        <w:pStyle w:val="Heading1"/>
        <w:rPr>
          <w:color w:val="000000" w:themeColor="text1"/>
        </w:rPr>
      </w:pPr>
      <w:r w:rsidRPr="00442A17">
        <w:rPr>
          <w:color w:val="000000" w:themeColor="text1"/>
        </w:rPr>
        <w:t>Marcus W.</w:t>
      </w:r>
    </w:p>
    <w:p w14:paraId="1B3DD32B" w14:textId="22AB676C" w:rsidR="000F5D7F" w:rsidRPr="00442A17" w:rsidRDefault="00442A17" w:rsidP="00442A17">
      <w:pPr>
        <w:rPr>
          <w:color w:val="000000" w:themeColor="text1"/>
        </w:rPr>
      </w:pPr>
      <w:r w:rsidRPr="00442A17">
        <w:rPr>
          <w:color w:val="000000" w:themeColor="text1"/>
        </w:rPr>
        <w:t xml:space="preserve">For contribution, I help with general workflow to make sure we are all on the same page with what we need to do. I am not very good with group projects so it is good experience to talk as much as I can and vocalize when needed. I also am </w:t>
      </w:r>
      <w:r>
        <w:rPr>
          <w:color w:val="000000" w:themeColor="text1"/>
        </w:rPr>
        <w:t>new</w:t>
      </w:r>
      <w:r w:rsidRPr="00442A17">
        <w:rPr>
          <w:color w:val="000000" w:themeColor="text1"/>
        </w:rPr>
        <w:t xml:space="preserve"> to Google Collab, so it was good experience trying to figure out how things worked to pass on the knowledge. </w:t>
      </w:r>
    </w:p>
    <w:p w14:paraId="45CBDC30" w14:textId="77777777" w:rsidR="000F5D7F" w:rsidRDefault="000F5D7F" w:rsidP="000F5D7F">
      <w:pPr>
        <w:ind w:left="0"/>
      </w:pPr>
    </w:p>
    <w:p w14:paraId="69D1AEED" w14:textId="77777777" w:rsidR="000F5D7F" w:rsidRDefault="000F5D7F" w:rsidP="000F5D7F">
      <w:pPr>
        <w:pStyle w:val="Heading1"/>
      </w:pPr>
      <w:r>
        <w:t>Name</w:t>
      </w:r>
    </w:p>
    <w:p w14:paraId="5CA2BA4B" w14:textId="77777777" w:rsidR="000F5D7F" w:rsidRDefault="000F5D7F" w:rsidP="000F5D7F">
      <w:pPr>
        <w:ind w:left="0"/>
      </w:pPr>
    </w:p>
    <w:p w14:paraId="6425D09E" w14:textId="77777777" w:rsidR="000F5D7F" w:rsidRDefault="000F5D7F" w:rsidP="000F5D7F">
      <w:pPr>
        <w:ind w:left="0"/>
      </w:pPr>
    </w:p>
    <w:p w14:paraId="5EBE0913" w14:textId="77777777" w:rsidR="000F5D7F" w:rsidRDefault="000F5D7F" w:rsidP="000F5D7F">
      <w:pPr>
        <w:pStyle w:val="Heading1"/>
      </w:pPr>
      <w:r>
        <w:lastRenderedPageBreak/>
        <w:t>Name</w:t>
      </w:r>
    </w:p>
    <w:p w14:paraId="2248D271" w14:textId="77777777" w:rsidR="000F5D7F" w:rsidRDefault="000F5D7F" w:rsidP="000F5D7F">
      <w:pPr>
        <w:ind w:left="0"/>
      </w:pPr>
    </w:p>
    <w:sectPr w:rsidR="000F5D7F">
      <w:footerReference w:type="default" r:id="rId7"/>
      <w:pgSz w:w="12240" w:h="15840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83D646" w14:textId="77777777" w:rsidR="00864E27" w:rsidRDefault="00864E27">
      <w:pPr>
        <w:spacing w:after="0" w:line="240" w:lineRule="auto"/>
      </w:pPr>
      <w:r>
        <w:separator/>
      </w:r>
    </w:p>
    <w:p w14:paraId="5DC028F9" w14:textId="77777777" w:rsidR="00864E27" w:rsidRDefault="00864E27"/>
  </w:endnote>
  <w:endnote w:type="continuationSeparator" w:id="0">
    <w:p w14:paraId="432AFA4B" w14:textId="77777777" w:rsidR="00864E27" w:rsidRDefault="00864E27">
      <w:pPr>
        <w:spacing w:after="0" w:line="240" w:lineRule="auto"/>
      </w:pPr>
      <w:r>
        <w:continuationSeparator/>
      </w:r>
    </w:p>
    <w:p w14:paraId="62D0F346" w14:textId="77777777" w:rsidR="00864E27" w:rsidRDefault="00864E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664B34" w14:textId="77777777" w:rsidR="00CA74A5" w:rsidRDefault="0000000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40DD38" w14:textId="77777777" w:rsidR="00864E27" w:rsidRDefault="00864E27">
      <w:pPr>
        <w:spacing w:after="0" w:line="240" w:lineRule="auto"/>
      </w:pPr>
      <w:r>
        <w:separator/>
      </w:r>
    </w:p>
    <w:p w14:paraId="307351D6" w14:textId="77777777" w:rsidR="00864E27" w:rsidRDefault="00864E27"/>
  </w:footnote>
  <w:footnote w:type="continuationSeparator" w:id="0">
    <w:p w14:paraId="3E91ED20" w14:textId="77777777" w:rsidR="00864E27" w:rsidRDefault="00864E27">
      <w:pPr>
        <w:spacing w:after="0" w:line="240" w:lineRule="auto"/>
      </w:pPr>
      <w:r>
        <w:continuationSeparator/>
      </w:r>
    </w:p>
    <w:p w14:paraId="7F42C355" w14:textId="77777777" w:rsidR="00864E27" w:rsidRDefault="00864E2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3503001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ED"/>
    <w:rsid w:val="000F5D7F"/>
    <w:rsid w:val="00161266"/>
    <w:rsid w:val="00442A17"/>
    <w:rsid w:val="00864E27"/>
    <w:rsid w:val="00CA74A5"/>
    <w:rsid w:val="00DD0BED"/>
    <w:rsid w:val="00E5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7A07"/>
  <w15:chartTrackingRefBased/>
  <w15:docId w15:val="{C1DC114B-34C8-2E41-AC69-5485D413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agi/Library/Containers/com.microsoft.Word/Data/Library/Application%20Support/Microsoft/Office/16.0/DTS/Search/%7bBE4D980C-5D8C-FC47-B01D-B335EA925AC2%7dTF456f16dc-a236-4660-977d-51208346e378c2a7c056-c7a3d4d2a996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Create an Outline.dotx</Template>
  <TotalTime>22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Nagi</dc:creator>
  <cp:keywords/>
  <dc:description/>
  <cp:lastModifiedBy>Nagi 💮</cp:lastModifiedBy>
  <cp:revision>2</cp:revision>
  <dcterms:created xsi:type="dcterms:W3CDTF">2026-08-31T01:53:00Z</dcterms:created>
  <dcterms:modified xsi:type="dcterms:W3CDTF">2026-08-31T03:17:00Z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TF10002044</vt:lpwstr>
  </property>
</Properties>
</file>